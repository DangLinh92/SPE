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D45" w:rsidRPr="00B1211B" w:rsidRDefault="00B1211B" w:rsidP="00B1211B">
      <w:pPr>
        <w:pStyle w:val="Title"/>
        <w:rPr>
          <w:sz w:val="72"/>
          <w:szCs w:val="72"/>
        </w:rPr>
      </w:pPr>
      <w:r>
        <w:rPr>
          <w:sz w:val="72"/>
          <w:szCs w:val="72"/>
        </w:rPr>
        <w:t xml:space="preserve">SPAREPART USER MENUAL </w:t>
      </w:r>
      <w:bookmarkStart w:id="0" w:name="_Hlk487785372"/>
      <w:bookmarkEnd w:id="0"/>
    </w:p>
    <w:p w:rsidR="005C6D45" w:rsidRPr="0062580C" w:rsidRDefault="0062580C">
      <w:pPr>
        <w:pStyle w:val="Heading1"/>
        <w:rPr>
          <w:lang w:val="vi-VN"/>
        </w:rPr>
      </w:pPr>
      <w:r>
        <w:t>Quy trình</w:t>
      </w:r>
      <w:r>
        <w:rPr>
          <w:lang w:val="vi-VN"/>
        </w:rPr>
        <w:t xml:space="preserve"> xử lý dữ liệu</w:t>
      </w:r>
    </w:p>
    <w:p w:rsidR="0062580C" w:rsidRDefault="0062580C" w:rsidP="0062580C">
      <w:pPr>
        <w:rPr>
          <w:lang w:val="vi-VN"/>
        </w:rPr>
      </w:pPr>
      <w:r>
        <w:rPr>
          <w:lang w:val="vi-VN"/>
        </w:rPr>
        <w:t>Phần mêm sparepart tuân thủ theo quy trình xử lý và lưu trữ dữ liệu như bên dưới:</w:t>
      </w:r>
    </w:p>
    <w:p w:rsidR="0062580C" w:rsidRDefault="0062580C" w:rsidP="0062580C">
      <w:pPr>
        <w:pStyle w:val="ListParagraph"/>
        <w:numPr>
          <w:ilvl w:val="0"/>
          <w:numId w:val="35"/>
        </w:numPr>
        <w:rPr>
          <w:lang w:val="vi-VN"/>
        </w:rPr>
      </w:pPr>
      <w:r>
        <w:rPr>
          <w:lang w:val="vi-VN"/>
        </w:rPr>
        <w:t>Nhập danh sách vật tư trong màn hình quản lý vật tư</w:t>
      </w:r>
    </w:p>
    <w:p w:rsidR="00E90DB0" w:rsidRDefault="00E90DB0" w:rsidP="0062580C">
      <w:pPr>
        <w:pStyle w:val="ListParagraph"/>
        <w:numPr>
          <w:ilvl w:val="0"/>
          <w:numId w:val="35"/>
        </w:numPr>
        <w:rPr>
          <w:lang w:val="vi-VN"/>
        </w:rPr>
      </w:pPr>
      <w:r>
        <w:rPr>
          <w:lang w:val="vi-VN"/>
        </w:rPr>
        <w:t>Nhập danh sách vị trí trong màn quản lý vị trí.</w:t>
      </w:r>
    </w:p>
    <w:p w:rsidR="0062580C" w:rsidRDefault="0062580C" w:rsidP="0062580C">
      <w:pPr>
        <w:pStyle w:val="ListParagraph"/>
        <w:numPr>
          <w:ilvl w:val="0"/>
          <w:numId w:val="35"/>
        </w:numPr>
        <w:rPr>
          <w:lang w:val="vi-VN"/>
        </w:rPr>
      </w:pPr>
      <w:r>
        <w:rPr>
          <w:lang w:val="vi-VN"/>
        </w:rPr>
        <w:t>Tiến hành nhập kho để đưa thiết bị vào vị trí trong kho tại màn Nhập/Xuất Kho</w:t>
      </w:r>
    </w:p>
    <w:p w:rsidR="0062580C" w:rsidRDefault="0062580C" w:rsidP="0062580C">
      <w:pPr>
        <w:pStyle w:val="ListParagraph"/>
        <w:numPr>
          <w:ilvl w:val="0"/>
          <w:numId w:val="35"/>
        </w:numPr>
        <w:rPr>
          <w:lang w:val="vi-VN"/>
        </w:rPr>
      </w:pPr>
      <w:r>
        <w:rPr>
          <w:lang w:val="vi-VN"/>
        </w:rPr>
        <w:t>Sau khi nhập kho, thiết bị đã được đưa vào vị trí chờ trong kho, lúc này cần đưa thiết bị từ vị trí chờ lên các vị trí được đánh số vd : 01-01,01-02,... tại màn quản lý vị trí</w:t>
      </w:r>
    </w:p>
    <w:p w:rsidR="0062580C" w:rsidRDefault="0062580C" w:rsidP="0062580C">
      <w:pPr>
        <w:pStyle w:val="ListParagraph"/>
        <w:numPr>
          <w:ilvl w:val="0"/>
          <w:numId w:val="35"/>
        </w:numPr>
        <w:rPr>
          <w:lang w:val="vi-VN"/>
        </w:rPr>
      </w:pPr>
      <w:r>
        <w:rPr>
          <w:lang w:val="vi-VN"/>
        </w:rPr>
        <w:t>In label và dán lên từng thiết bị sau khi chuyển vị trí.</w:t>
      </w:r>
    </w:p>
    <w:p w:rsidR="003407A9" w:rsidRPr="0062580C" w:rsidRDefault="0062580C" w:rsidP="00175643">
      <w:pPr>
        <w:pStyle w:val="ListParagraph"/>
        <w:numPr>
          <w:ilvl w:val="0"/>
          <w:numId w:val="35"/>
        </w:numPr>
        <w:rPr>
          <w:lang w:val="vi-VN"/>
        </w:rPr>
      </w:pPr>
      <w:r>
        <w:rPr>
          <w:lang w:val="vi-VN"/>
        </w:rPr>
        <w:t>Tiến hành xuất kho, quản lý tồn,.....</w:t>
      </w:r>
    </w:p>
    <w:p w:rsidR="005C6D45" w:rsidRPr="0062580C" w:rsidRDefault="0062580C" w:rsidP="000F00E7">
      <w:pPr>
        <w:pStyle w:val="Heading1"/>
        <w:rPr>
          <w:lang w:val="vi-VN"/>
        </w:rPr>
      </w:pPr>
      <w:r>
        <w:t>Màn</w:t>
      </w:r>
      <w:r>
        <w:rPr>
          <w:lang w:val="vi-VN"/>
        </w:rPr>
        <w:t xml:space="preserve"> hình quản lý danh mục vật tư</w:t>
      </w:r>
    </w:p>
    <w:p w:rsidR="005C6D45" w:rsidRDefault="0062580C">
      <w:r>
        <w:t>Đây</w:t>
      </w:r>
      <w:r>
        <w:rPr>
          <w:lang w:val="vi-VN"/>
        </w:rPr>
        <w:t xml:space="preserve"> là màn hình quản lý thông tin chi tiết về vật tư thiết </w:t>
      </w:r>
      <w:r w:rsidR="008F2584">
        <w:rPr>
          <w:lang w:val="vi-VN"/>
        </w:rPr>
        <w:t>bị</w:t>
      </w:r>
      <w:r w:rsidR="002F25A8">
        <w:t xml:space="preserve"> </w:t>
      </w:r>
    </w:p>
    <w:p w:rsidR="008F2584" w:rsidRDefault="008F2584">
      <w:r>
        <w:rPr>
          <w:noProof/>
        </w:rPr>
        <w:drawing>
          <wp:inline distT="0" distB="0" distL="0" distR="0" wp14:anchorId="78676076" wp14:editId="07FB6C14">
            <wp:extent cx="5943600" cy="3185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5795"/>
                    </a:xfrm>
                    <a:prstGeom prst="rect">
                      <a:avLst/>
                    </a:prstGeom>
                  </pic:spPr>
                </pic:pic>
              </a:graphicData>
            </a:graphic>
          </wp:inline>
        </w:drawing>
      </w:r>
    </w:p>
    <w:p w:rsidR="008F2584" w:rsidRDefault="008F2584">
      <w:pPr>
        <w:rPr>
          <w:lang w:val="vi-VN"/>
        </w:rPr>
      </w:pPr>
      <w:r>
        <w:t>Người</w:t>
      </w:r>
      <w:r>
        <w:rPr>
          <w:lang w:val="vi-VN"/>
        </w:rPr>
        <w:t xml:space="preserve"> dùng sẽ nhập thông tin chi tiết thiết bị trong vùng nhập dữ liệu: Mã, tên</w:t>
      </w:r>
      <w:proofErr w:type="gramStart"/>
      <w:r>
        <w:rPr>
          <w:lang w:val="vi-VN"/>
        </w:rPr>
        <w:t>,nhà</w:t>
      </w:r>
      <w:proofErr w:type="gramEnd"/>
      <w:r>
        <w:rPr>
          <w:lang w:val="vi-VN"/>
        </w:rPr>
        <w:t xml:space="preserve"> cung cấp</w:t>
      </w:r>
    </w:p>
    <w:p w:rsidR="008F2584" w:rsidRDefault="008F2584">
      <w:pPr>
        <w:rPr>
          <w:lang w:val="vi-VN"/>
        </w:rPr>
      </w:pPr>
      <w:r>
        <w:rPr>
          <w:lang w:val="vi-VN"/>
        </w:rPr>
        <w:lastRenderedPageBreak/>
        <w:t>,cost center,GL account,.....</w:t>
      </w:r>
    </w:p>
    <w:p w:rsidR="008F2584" w:rsidRDefault="008F2584" w:rsidP="008F2584">
      <w:pPr>
        <w:pStyle w:val="ListParagraph"/>
        <w:numPr>
          <w:ilvl w:val="0"/>
          <w:numId w:val="36"/>
        </w:numPr>
        <w:rPr>
          <w:lang w:val="vi-VN"/>
        </w:rPr>
      </w:pPr>
      <w:r>
        <w:rPr>
          <w:lang w:val="vi-VN"/>
        </w:rPr>
        <w:t>Trường hợp thiết bị không có mã từ nhà cung cấp, hãy tham khảo danh mục thiết bị của bộ phận khác, nếu bộ phận khác có mã của thiết bị đó thì hãy copy để làm mã bên bên mình.</w:t>
      </w:r>
      <w:r w:rsidRPr="008F2584">
        <w:rPr>
          <w:noProof/>
        </w:rPr>
        <w:t xml:space="preserve"> </w:t>
      </w:r>
      <w:r>
        <w:rPr>
          <w:noProof/>
        </w:rPr>
        <w:t>Sử</w:t>
      </w:r>
      <w:r>
        <w:rPr>
          <w:noProof/>
          <w:lang w:val="vi-VN"/>
        </w:rPr>
        <w:t xml:space="preserve"> dụng button Mã thiết bị tổng hợp để tham khảo mã các bộ phận.</w:t>
      </w:r>
    </w:p>
    <w:p w:rsidR="008F2584" w:rsidRDefault="008F2584" w:rsidP="008F2584">
      <w:pPr>
        <w:pStyle w:val="ListParagraph"/>
        <w:rPr>
          <w:lang w:val="vi-VN"/>
        </w:rPr>
      </w:pPr>
      <w:r>
        <w:rPr>
          <w:noProof/>
        </w:rPr>
        <w:drawing>
          <wp:inline distT="0" distB="0" distL="0" distR="0" wp14:anchorId="1D27BA83" wp14:editId="182AF142">
            <wp:extent cx="1485900" cy="40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5900" cy="400050"/>
                    </a:xfrm>
                    <a:prstGeom prst="rect">
                      <a:avLst/>
                    </a:prstGeom>
                  </pic:spPr>
                </pic:pic>
              </a:graphicData>
            </a:graphic>
          </wp:inline>
        </w:drawing>
      </w:r>
    </w:p>
    <w:p w:rsidR="008F2584" w:rsidRPr="00D93C55" w:rsidRDefault="008F2584" w:rsidP="008F2584">
      <w:pPr>
        <w:pStyle w:val="ListParagraph"/>
        <w:numPr>
          <w:ilvl w:val="0"/>
          <w:numId w:val="36"/>
        </w:numPr>
        <w:rPr>
          <w:color w:val="FF6666" w:themeColor="accent2" w:themeTint="99"/>
          <w:sz w:val="24"/>
          <w:szCs w:val="24"/>
          <w:lang w:val="vi-VN"/>
        </w:rPr>
      </w:pPr>
      <w:r w:rsidRPr="00D93C55">
        <w:rPr>
          <w:color w:val="FF6666" w:themeColor="accent2" w:themeTint="99"/>
          <w:sz w:val="24"/>
          <w:szCs w:val="24"/>
          <w:lang w:val="vi-VN"/>
        </w:rPr>
        <w:t>Đối với phần nhập liệu đơn vị</w:t>
      </w:r>
    </w:p>
    <w:p w:rsidR="008F2584" w:rsidRDefault="00210132" w:rsidP="008F2584">
      <w:pPr>
        <w:pStyle w:val="ListParagraph"/>
        <w:rPr>
          <w:lang w:val="vi-VN"/>
        </w:rPr>
      </w:pPr>
      <w:r>
        <w:rPr>
          <w:noProof/>
        </w:rPr>
        <w:drawing>
          <wp:inline distT="0" distB="0" distL="0" distR="0" wp14:anchorId="40018FD9" wp14:editId="12899786">
            <wp:extent cx="4991100" cy="1266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1266825"/>
                    </a:xfrm>
                    <a:prstGeom prst="rect">
                      <a:avLst/>
                    </a:prstGeom>
                  </pic:spPr>
                </pic:pic>
              </a:graphicData>
            </a:graphic>
          </wp:inline>
        </w:drawing>
      </w:r>
    </w:p>
    <w:p w:rsidR="008F2584" w:rsidRDefault="008F2584" w:rsidP="008F2584">
      <w:pPr>
        <w:pStyle w:val="ListParagraph"/>
        <w:rPr>
          <w:lang w:val="vi-VN"/>
        </w:rPr>
      </w:pPr>
      <w:r>
        <w:rPr>
          <w:lang w:val="vi-VN"/>
        </w:rPr>
        <w:t>Đơn vị nhỏ nhất được hiểu là đơn vị nhỏ nhất mà thiết bị có thể nhập hoặc xuất.</w:t>
      </w:r>
    </w:p>
    <w:p w:rsidR="008F2584" w:rsidRDefault="008F2584" w:rsidP="008F2584">
      <w:pPr>
        <w:pStyle w:val="ListParagraph"/>
        <w:rPr>
          <w:lang w:val="vi-VN"/>
        </w:rPr>
      </w:pPr>
      <w:r>
        <w:rPr>
          <w:lang w:val="vi-VN"/>
        </w:rPr>
        <w:t xml:space="preserve">Đơn vị thứ 1,2,3,4 là các đơn vị khác của thiết bị có tỉ lệ </w:t>
      </w:r>
      <w:r w:rsidR="00210132">
        <w:rPr>
          <w:lang w:val="vi-VN"/>
        </w:rPr>
        <w:t xml:space="preserve">x </w:t>
      </w:r>
      <w:r>
        <w:rPr>
          <w:lang w:val="vi-VN"/>
        </w:rPr>
        <w:t xml:space="preserve">so với đơn vị nhỏ </w:t>
      </w:r>
      <w:r w:rsidR="00210132">
        <w:rPr>
          <w:lang w:val="vi-VN"/>
        </w:rPr>
        <w:t>nhất.</w:t>
      </w:r>
    </w:p>
    <w:p w:rsidR="00210132" w:rsidRDefault="00210132" w:rsidP="008F2584">
      <w:pPr>
        <w:pStyle w:val="ListParagraph"/>
        <w:rPr>
          <w:lang w:val="vi-VN"/>
        </w:rPr>
      </w:pPr>
      <w:r>
        <w:rPr>
          <w:lang w:val="vi-VN"/>
        </w:rPr>
        <w:t xml:space="preserve">Ví dụ: </w:t>
      </w:r>
    </w:p>
    <w:p w:rsidR="00210132" w:rsidRDefault="00210132" w:rsidP="00210132">
      <w:pPr>
        <w:pStyle w:val="ListParagraph"/>
        <w:jc w:val="both"/>
        <w:rPr>
          <w:lang w:val="vi-VN"/>
        </w:rPr>
      </w:pPr>
      <w:r>
        <w:rPr>
          <w:lang w:val="vi-VN"/>
        </w:rPr>
        <w:t xml:space="preserve">          Với cồn đơn vị nhỏ nhất xuất ra là Lít do đó để đơn vị nhỏ nhất là Lit,</w:t>
      </w:r>
    </w:p>
    <w:p w:rsidR="00210132" w:rsidRPr="00210132" w:rsidRDefault="00210132" w:rsidP="00210132">
      <w:pPr>
        <w:jc w:val="both"/>
        <w:rPr>
          <w:lang w:val="vi-VN"/>
        </w:rPr>
      </w:pPr>
      <w:r>
        <w:rPr>
          <w:lang w:val="vi-VN"/>
        </w:rPr>
        <w:t xml:space="preserve">                      </w:t>
      </w:r>
      <w:r w:rsidRPr="00210132">
        <w:rPr>
          <w:lang w:val="vi-VN"/>
        </w:rPr>
        <w:t>Khi nhập có thể nhập theo can với 1 can = 20 lit, do đó đơn vị thứ 2 có thể để là BOTTLE với tỉ lệ 20.</w:t>
      </w:r>
    </w:p>
    <w:p w:rsidR="00210132" w:rsidRDefault="00210132" w:rsidP="00210132">
      <w:pPr>
        <w:pStyle w:val="ListParagraph"/>
        <w:jc w:val="both"/>
        <w:rPr>
          <w:lang w:val="vi-VN"/>
        </w:rPr>
      </w:pPr>
      <w:r>
        <w:rPr>
          <w:lang w:val="vi-VN"/>
        </w:rPr>
        <w:t xml:space="preserve">           Ở đây đơn vị</w:t>
      </w:r>
      <w:r w:rsidR="003D5FD8">
        <w:rPr>
          <w:lang w:val="vi-VN"/>
        </w:rPr>
        <w:t xml:space="preserve"> Pack được</w:t>
      </w:r>
      <w:r>
        <w:rPr>
          <w:lang w:val="vi-VN"/>
        </w:rPr>
        <w:t xml:space="preserve"> hiểu là đơn vị </w:t>
      </w:r>
      <w:r w:rsidR="003D5FD8">
        <w:rPr>
          <w:lang w:val="vi-VN"/>
        </w:rPr>
        <w:t xml:space="preserve">tiêu chuẩn </w:t>
      </w:r>
      <w:r>
        <w:rPr>
          <w:lang w:val="vi-VN"/>
        </w:rPr>
        <w:t>lưu trữ</w:t>
      </w:r>
      <w:r w:rsidR="00854B5B">
        <w:rPr>
          <w:lang w:val="vi-VN"/>
        </w:rPr>
        <w:t xml:space="preserve"> trên </w:t>
      </w:r>
      <w:r w:rsidR="00FF7E59">
        <w:rPr>
          <w:lang w:val="vi-VN"/>
        </w:rPr>
        <w:t>rack, tỉ lệ với đơn vị nhỏ nhất tùy từng bộ phận mà khác nhau.</w:t>
      </w:r>
    </w:p>
    <w:p w:rsidR="00210132" w:rsidRDefault="00210132" w:rsidP="00210132">
      <w:pPr>
        <w:pStyle w:val="ListParagraph"/>
        <w:jc w:val="both"/>
        <w:rPr>
          <w:lang w:val="vi-VN"/>
        </w:rPr>
      </w:pPr>
      <w:r>
        <w:rPr>
          <w:lang w:val="vi-VN"/>
        </w:rPr>
        <w:t xml:space="preserve">           </w:t>
      </w:r>
      <w:r w:rsidR="004C1E8E">
        <w:rPr>
          <w:lang w:val="vi-VN"/>
        </w:rPr>
        <w:t xml:space="preserve">Ví dụ : </w:t>
      </w:r>
      <w:r>
        <w:rPr>
          <w:lang w:val="vi-VN"/>
        </w:rPr>
        <w:t>Với cồn 1 pack = 1 bottle = 20 LIT</w:t>
      </w:r>
      <w:r w:rsidR="00854B5B">
        <w:rPr>
          <w:lang w:val="vi-VN"/>
        </w:rPr>
        <w:t>, với cuộn linh kiện 1 PACK = 1 Reel,.....</w:t>
      </w:r>
    </w:p>
    <w:p w:rsidR="00210132" w:rsidRDefault="00210132" w:rsidP="00210132">
      <w:pPr>
        <w:pStyle w:val="ListParagraph"/>
        <w:jc w:val="both"/>
        <w:rPr>
          <w:lang w:val="vi-VN"/>
        </w:rPr>
      </w:pPr>
      <w:r>
        <w:rPr>
          <w:lang w:val="vi-VN"/>
        </w:rPr>
        <w:t xml:space="preserve">          ** Đơn vị PACK(đơn vị thứ 1) là đơn vị bắt buộc phải có và quy đổi ra đơn vị nhỏ nhất.</w:t>
      </w:r>
    </w:p>
    <w:p w:rsidR="00D93C55" w:rsidRDefault="0057510A" w:rsidP="00D93C55">
      <w:pPr>
        <w:pStyle w:val="ListParagraph"/>
        <w:numPr>
          <w:ilvl w:val="0"/>
          <w:numId w:val="36"/>
        </w:numPr>
        <w:jc w:val="both"/>
        <w:rPr>
          <w:color w:val="FF6666" w:themeColor="accent2" w:themeTint="99"/>
          <w:sz w:val="24"/>
          <w:szCs w:val="24"/>
          <w:lang w:val="vi-VN"/>
        </w:rPr>
      </w:pPr>
      <w:r w:rsidRPr="00D93C55">
        <w:rPr>
          <w:color w:val="FF6666" w:themeColor="accent2" w:themeTint="99"/>
          <w:sz w:val="24"/>
          <w:szCs w:val="24"/>
          <w:lang w:val="vi-VN"/>
        </w:rPr>
        <w:t>Đối vơi LEAD_TIME</w:t>
      </w:r>
    </w:p>
    <w:p w:rsidR="00D93C55" w:rsidRDefault="00D93C55" w:rsidP="00D93C55">
      <w:pPr>
        <w:pStyle w:val="ListParagraph"/>
        <w:rPr>
          <w:lang w:val="vi-VN"/>
        </w:rPr>
      </w:pPr>
      <w:r>
        <w:rPr>
          <w:lang w:val="vi-VN"/>
        </w:rPr>
        <w:t xml:space="preserve">    Có thể nhập theo tuần hoặc theo ngày.</w:t>
      </w:r>
    </w:p>
    <w:p w:rsidR="00D93C55" w:rsidRDefault="00D93C55" w:rsidP="00D93C55">
      <w:pPr>
        <w:pStyle w:val="ListParagraph"/>
        <w:numPr>
          <w:ilvl w:val="0"/>
          <w:numId w:val="36"/>
        </w:numPr>
        <w:rPr>
          <w:lang w:val="vi-VN"/>
        </w:rPr>
      </w:pPr>
      <w:r w:rsidRPr="00D93C55">
        <w:rPr>
          <w:color w:val="FF6666" w:themeColor="accent2" w:themeTint="99"/>
          <w:sz w:val="24"/>
          <w:szCs w:val="24"/>
          <w:lang w:val="vi-VN"/>
        </w:rPr>
        <w:t>Chức năng chỉnh sửa mã thiết bị</w:t>
      </w:r>
      <w:r>
        <w:rPr>
          <w:lang w:val="vi-VN"/>
        </w:rPr>
        <w:t>:</w:t>
      </w:r>
    </w:p>
    <w:p w:rsidR="00D93C55" w:rsidRPr="004363C5" w:rsidRDefault="004363C5" w:rsidP="004363C5">
      <w:pPr>
        <w:rPr>
          <w:lang w:val="vi-VN"/>
        </w:rPr>
      </w:pPr>
      <w:r>
        <w:rPr>
          <w:lang w:val="vi-VN"/>
        </w:rPr>
        <w:t xml:space="preserve">           </w:t>
      </w:r>
      <w:r w:rsidR="00D93C55" w:rsidRPr="004363C5">
        <w:rPr>
          <w:lang w:val="vi-VN"/>
        </w:rPr>
        <w:t>Sẽ thay đổi mã của thiết bị,  trường hợp này cần confirm với người quản lý và PI xem có nên thay đổi mã không.Sẽ ảnh hưởng rất nhiều khi thay đổi 1 mã do đó cần xem xét kỹ .</w:t>
      </w:r>
    </w:p>
    <w:p w:rsidR="00D93C55" w:rsidRPr="004363C5" w:rsidRDefault="00D93C55" w:rsidP="00D93C55">
      <w:pPr>
        <w:pStyle w:val="ListParagraph"/>
        <w:numPr>
          <w:ilvl w:val="0"/>
          <w:numId w:val="36"/>
        </w:numPr>
        <w:rPr>
          <w:sz w:val="24"/>
          <w:szCs w:val="24"/>
          <w:lang w:val="vi-VN"/>
        </w:rPr>
      </w:pPr>
      <w:r w:rsidRPr="004363C5">
        <w:rPr>
          <w:color w:val="FF6666" w:themeColor="accent2" w:themeTint="99"/>
          <w:sz w:val="24"/>
          <w:szCs w:val="24"/>
          <w:lang w:val="vi-VN"/>
        </w:rPr>
        <w:t>Đối với chức năng lưu giỏ hàng, xóa giỏ hàng:</w:t>
      </w:r>
    </w:p>
    <w:p w:rsidR="00D93C55" w:rsidRDefault="00D93C55" w:rsidP="00D93C55">
      <w:pPr>
        <w:pStyle w:val="ListParagraph"/>
        <w:ind w:left="630"/>
        <w:rPr>
          <w:lang w:val="vi-VN"/>
        </w:rPr>
      </w:pPr>
      <w:r>
        <w:rPr>
          <w:lang w:val="vi-VN"/>
        </w:rPr>
        <w:t>Khi người dùng muốn lưu lại tạm thời các mã mình muốn nhập hoặc xuất thì hãy tích chọn trên danh sách sau đó nhấn lưu giỏ hàng.Khi đó người dùng sang màn nhập xuất cũng sẽ có mã tương ứng mà không cần phải ghi nhớ.</w:t>
      </w:r>
      <w:r w:rsidR="004363C5">
        <w:rPr>
          <w:lang w:val="vi-VN"/>
        </w:rPr>
        <w:t xml:space="preserve"> </w:t>
      </w:r>
    </w:p>
    <w:p w:rsidR="004363C5" w:rsidRDefault="004363C5" w:rsidP="00D93C55">
      <w:pPr>
        <w:pStyle w:val="ListParagraph"/>
        <w:ind w:left="630"/>
        <w:rPr>
          <w:lang w:val="vi-VN"/>
        </w:rPr>
      </w:pPr>
      <w:r>
        <w:rPr>
          <w:lang w:val="vi-VN"/>
        </w:rPr>
        <w:t>Để xóa thông tin giỏ hàng, nhấn xóa giỏ hàng.</w:t>
      </w:r>
    </w:p>
    <w:p w:rsidR="00EC57C1" w:rsidRDefault="00EC57C1" w:rsidP="00D93C55">
      <w:pPr>
        <w:pStyle w:val="ListParagraph"/>
        <w:ind w:left="630"/>
        <w:rPr>
          <w:lang w:val="vi-VN"/>
        </w:rPr>
      </w:pPr>
    </w:p>
    <w:p w:rsidR="00EC57C1" w:rsidRDefault="00EC57C1" w:rsidP="00D93C55">
      <w:pPr>
        <w:pStyle w:val="ListParagraph"/>
        <w:ind w:left="630"/>
        <w:rPr>
          <w:lang w:val="vi-VN"/>
        </w:rPr>
      </w:pPr>
    </w:p>
    <w:p w:rsidR="00EC57C1" w:rsidRPr="00D93C55" w:rsidRDefault="00EC57C1" w:rsidP="00D93C55">
      <w:pPr>
        <w:pStyle w:val="ListParagraph"/>
        <w:ind w:left="630"/>
        <w:rPr>
          <w:lang w:val="vi-VN"/>
        </w:rPr>
      </w:pPr>
    </w:p>
    <w:p w:rsidR="005C6D45" w:rsidRPr="003D5FD8" w:rsidRDefault="003D5FD8" w:rsidP="000F00E7">
      <w:pPr>
        <w:pBdr>
          <w:bottom w:val="single" w:sz="18" w:space="1" w:color="2B579A" w:themeColor="accent5"/>
        </w:pBdr>
        <w:rPr>
          <w:rFonts w:asciiTheme="majorHAnsi" w:eastAsiaTheme="majorEastAsia" w:hAnsiTheme="majorHAnsi" w:cstheme="majorBidi"/>
          <w:color w:val="3B3838" w:themeColor="background2" w:themeShade="40"/>
          <w:kern w:val="28"/>
          <w:sz w:val="52"/>
          <w:szCs w:val="52"/>
          <w:lang w:val="vi-VN"/>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Màn</w:t>
      </w:r>
      <w:r>
        <w:rPr>
          <w:rFonts w:asciiTheme="majorHAnsi" w:eastAsiaTheme="majorEastAsia" w:hAnsiTheme="majorHAnsi" w:cstheme="majorBidi"/>
          <w:color w:val="3B3838" w:themeColor="background2" w:themeShade="40"/>
          <w:kern w:val="28"/>
          <w:sz w:val="52"/>
          <w:szCs w:val="52"/>
          <w:lang w:val="vi-VN"/>
          <w14:ligatures w14:val="standard"/>
          <w14:numForm w14:val="oldStyle"/>
        </w:rPr>
        <w:t xml:space="preserve"> hình Nhập/Xuất kho</w:t>
      </w:r>
    </w:p>
    <w:p w:rsidR="005C6D45" w:rsidRDefault="0008655C">
      <w:pPr>
        <w:rPr>
          <w:lang w:val="vi-VN"/>
        </w:rPr>
      </w:pPr>
      <w:r>
        <w:t>Màn</w:t>
      </w:r>
      <w:r>
        <w:rPr>
          <w:lang w:val="vi-VN"/>
        </w:rPr>
        <w:t xml:space="preserve"> hình tiến hành nhập xuất kho, lưu trữ thông tin lịch sử nhập xuất kho.</w:t>
      </w:r>
    </w:p>
    <w:p w:rsidR="0008655C" w:rsidRDefault="0008655C">
      <w:pPr>
        <w:rPr>
          <w:lang w:val="vi-VN"/>
        </w:rPr>
      </w:pPr>
      <w:r>
        <w:rPr>
          <w:noProof/>
        </w:rPr>
        <w:drawing>
          <wp:inline distT="0" distB="0" distL="0" distR="0" wp14:anchorId="306AFE51" wp14:editId="5F62F7B2">
            <wp:extent cx="594360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3085"/>
                    </a:xfrm>
                    <a:prstGeom prst="rect">
                      <a:avLst/>
                    </a:prstGeom>
                  </pic:spPr>
                </pic:pic>
              </a:graphicData>
            </a:graphic>
          </wp:inline>
        </w:drawing>
      </w:r>
    </w:p>
    <w:p w:rsidR="0008655C" w:rsidRDefault="0008655C">
      <w:pPr>
        <w:rPr>
          <w:lang w:val="vi-VN"/>
        </w:rPr>
      </w:pPr>
      <w:r>
        <w:rPr>
          <w:noProof/>
        </w:rPr>
        <w:drawing>
          <wp:inline distT="0" distB="0" distL="0" distR="0" wp14:anchorId="69D7A55E" wp14:editId="5972C946">
            <wp:extent cx="5943600" cy="318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9605"/>
                    </a:xfrm>
                    <a:prstGeom prst="rect">
                      <a:avLst/>
                    </a:prstGeom>
                  </pic:spPr>
                </pic:pic>
              </a:graphicData>
            </a:graphic>
          </wp:inline>
        </w:drawing>
      </w:r>
    </w:p>
    <w:p w:rsidR="005F65E5" w:rsidRDefault="005F65E5">
      <w:pPr>
        <w:rPr>
          <w:lang w:val="vi-VN"/>
        </w:rPr>
      </w:pPr>
    </w:p>
    <w:p w:rsidR="005F65E5" w:rsidRDefault="005F65E5">
      <w:pPr>
        <w:rPr>
          <w:lang w:val="vi-VN"/>
        </w:rPr>
      </w:pPr>
    </w:p>
    <w:p w:rsidR="00EC57C1" w:rsidRDefault="00EC57C1">
      <w:pPr>
        <w:rPr>
          <w:lang w:val="vi-VN"/>
        </w:rPr>
      </w:pPr>
      <w:r w:rsidRPr="00F57C51">
        <w:rPr>
          <w:color w:val="FF6666" w:themeColor="accent2" w:themeTint="99"/>
          <w:lang w:val="vi-VN"/>
        </w:rPr>
        <w:lastRenderedPageBreak/>
        <w:t>1</w:t>
      </w:r>
      <w:r>
        <w:rPr>
          <w:lang w:val="vi-VN"/>
        </w:rPr>
        <w:t xml:space="preserve"> . </w:t>
      </w:r>
      <w:r w:rsidR="005F65E5" w:rsidRPr="00F57C51">
        <w:rPr>
          <w:color w:val="FF6666" w:themeColor="accent2" w:themeTint="99"/>
          <w:sz w:val="24"/>
          <w:szCs w:val="24"/>
          <w:lang w:val="vi-VN"/>
        </w:rPr>
        <w:t>Nhập kho</w:t>
      </w:r>
    </w:p>
    <w:p w:rsidR="005F65E5" w:rsidRDefault="005F65E5" w:rsidP="005F65E5">
      <w:pPr>
        <w:pStyle w:val="ListParagraph"/>
        <w:numPr>
          <w:ilvl w:val="0"/>
          <w:numId w:val="36"/>
        </w:numPr>
        <w:rPr>
          <w:lang w:val="vi-VN"/>
        </w:rPr>
      </w:pPr>
      <w:r>
        <w:rPr>
          <w:lang w:val="vi-VN"/>
        </w:rPr>
        <w:t>Click button Nhập kho để mở màn hình nhập kho</w:t>
      </w:r>
    </w:p>
    <w:p w:rsidR="005F65E5" w:rsidRDefault="00AD64E3" w:rsidP="005F65E5">
      <w:pPr>
        <w:pStyle w:val="ListParagraph"/>
        <w:numPr>
          <w:ilvl w:val="0"/>
          <w:numId w:val="36"/>
        </w:numPr>
        <w:rPr>
          <w:lang w:val="vi-VN"/>
        </w:rPr>
      </w:pPr>
      <w:r>
        <w:rPr>
          <w:lang w:val="vi-VN"/>
        </w:rPr>
        <w:t>Chọn thiết bị cần nhập kho trong danh sách giỏ hàng hoặc danh sách thiết bị.</w:t>
      </w:r>
    </w:p>
    <w:p w:rsidR="00AD64E3" w:rsidRPr="00F31DBF" w:rsidRDefault="00AD64E3" w:rsidP="003B64C2">
      <w:pPr>
        <w:pStyle w:val="ListParagraph"/>
        <w:numPr>
          <w:ilvl w:val="0"/>
          <w:numId w:val="36"/>
        </w:numPr>
        <w:rPr>
          <w:color w:val="44546A" w:themeColor="text2"/>
          <w:lang w:val="vi-VN"/>
        </w:rPr>
      </w:pPr>
      <w:r>
        <w:rPr>
          <w:lang w:val="vi-VN"/>
        </w:rPr>
        <w:t>Nhập số lượng cần nhập,nếu là hàng theo máy thì</w:t>
      </w:r>
      <w:r w:rsidRPr="00AD64E3">
        <w:rPr>
          <w:color w:val="FF6666" w:themeColor="accent2" w:themeTint="99"/>
          <w:lang w:val="vi-VN"/>
        </w:rPr>
        <w:t xml:space="preserve"> tích chọn hàng theo </w:t>
      </w:r>
      <w:r w:rsidR="003B64C2">
        <w:rPr>
          <w:color w:val="FF6666" w:themeColor="accent2" w:themeTint="99"/>
          <w:lang w:val="vi-VN"/>
        </w:rPr>
        <w:t xml:space="preserve">máy, </w:t>
      </w:r>
      <w:r w:rsidR="002435FE" w:rsidRPr="00F31DBF">
        <w:rPr>
          <w:color w:val="44546A" w:themeColor="text2"/>
          <w:lang w:val="vi-VN"/>
        </w:rPr>
        <w:t>hàng</w:t>
      </w:r>
      <w:r w:rsidR="003B64C2" w:rsidRPr="00F31DBF">
        <w:rPr>
          <w:color w:val="44546A" w:themeColor="text2"/>
          <w:lang w:val="vi-VN"/>
        </w:rPr>
        <w:t xml:space="preserve"> theo máy sẽ có tình trạng là </w:t>
      </w:r>
      <w:r w:rsidR="003B64C2" w:rsidRPr="00F31DBF">
        <w:rPr>
          <w:color w:val="FF6666" w:themeColor="accent2" w:themeTint="99"/>
          <w:lang w:val="vi-VN"/>
        </w:rPr>
        <w:t xml:space="preserve">INTEGRATED </w:t>
      </w:r>
      <w:r w:rsidR="003B64C2" w:rsidRPr="00F31DBF">
        <w:rPr>
          <w:color w:val="44546A" w:themeColor="text2"/>
          <w:lang w:val="vi-VN"/>
        </w:rPr>
        <w:t>hiển thị trong màn vị trí.</w:t>
      </w:r>
    </w:p>
    <w:p w:rsidR="00BB59B0" w:rsidRDefault="00BB59B0" w:rsidP="005F65E5">
      <w:pPr>
        <w:pStyle w:val="ListParagraph"/>
        <w:numPr>
          <w:ilvl w:val="0"/>
          <w:numId w:val="36"/>
        </w:numPr>
        <w:rPr>
          <w:lang w:val="vi-VN"/>
        </w:rPr>
      </w:pPr>
      <w:r>
        <w:rPr>
          <w:lang w:val="vi-VN"/>
        </w:rPr>
        <w:t>Chọn đơn vị, số lượng NG, hạn sử dụng nếu có.</w:t>
      </w:r>
    </w:p>
    <w:p w:rsidR="00BB59B0" w:rsidRDefault="00BB59B0" w:rsidP="005F65E5">
      <w:pPr>
        <w:pStyle w:val="ListParagraph"/>
        <w:numPr>
          <w:ilvl w:val="0"/>
          <w:numId w:val="36"/>
        </w:numPr>
        <w:rPr>
          <w:lang w:val="vi-VN"/>
        </w:rPr>
      </w:pPr>
      <w:r>
        <w:rPr>
          <w:lang w:val="vi-VN"/>
        </w:rPr>
        <w:t>Nhấn lưu để đưa thiết bị xuống danh mục cần nhập.</w:t>
      </w:r>
    </w:p>
    <w:p w:rsidR="00BB59B0" w:rsidRDefault="00BB59B0" w:rsidP="005F65E5">
      <w:pPr>
        <w:pStyle w:val="ListParagraph"/>
        <w:numPr>
          <w:ilvl w:val="0"/>
          <w:numId w:val="36"/>
        </w:numPr>
        <w:rPr>
          <w:lang w:val="vi-VN"/>
        </w:rPr>
      </w:pPr>
      <w:r>
        <w:rPr>
          <w:noProof/>
        </w:rPr>
        <w:drawing>
          <wp:inline distT="0" distB="0" distL="0" distR="0" wp14:anchorId="55FA170D" wp14:editId="3FFB9939">
            <wp:extent cx="5943600" cy="128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82700"/>
                    </a:xfrm>
                    <a:prstGeom prst="rect">
                      <a:avLst/>
                    </a:prstGeom>
                  </pic:spPr>
                </pic:pic>
              </a:graphicData>
            </a:graphic>
          </wp:inline>
        </w:drawing>
      </w:r>
    </w:p>
    <w:p w:rsidR="00BB59B0" w:rsidRDefault="00BB59B0" w:rsidP="005F65E5">
      <w:pPr>
        <w:pStyle w:val="ListParagraph"/>
        <w:numPr>
          <w:ilvl w:val="0"/>
          <w:numId w:val="36"/>
        </w:numPr>
        <w:rPr>
          <w:color w:val="000000" w:themeColor="text1"/>
          <w:lang w:val="vi-VN"/>
        </w:rPr>
      </w:pPr>
      <w:r>
        <w:rPr>
          <w:lang w:val="vi-VN"/>
        </w:rPr>
        <w:t xml:space="preserve">Điền thông tin mã đặt hàng nếu có, người tạo, và chọn </w:t>
      </w:r>
      <w:r w:rsidRPr="0037765E">
        <w:rPr>
          <w:color w:val="FF6666" w:themeColor="accent2" w:themeTint="99"/>
          <w:lang w:val="vi-VN"/>
        </w:rPr>
        <w:t xml:space="preserve">trạng thái </w:t>
      </w:r>
      <w:r>
        <w:rPr>
          <w:lang w:val="vi-VN"/>
        </w:rPr>
        <w:t xml:space="preserve">là </w:t>
      </w:r>
      <w:r w:rsidRPr="00BB59B0">
        <w:rPr>
          <w:color w:val="FF6666" w:themeColor="accent2" w:themeTint="99"/>
          <w:lang w:val="vi-VN"/>
        </w:rPr>
        <w:t>‘HOÀN THÀNH’</w:t>
      </w:r>
      <w:r>
        <w:rPr>
          <w:color w:val="FF6666" w:themeColor="accent2" w:themeTint="99"/>
          <w:lang w:val="vi-VN"/>
        </w:rPr>
        <w:t xml:space="preserve"> </w:t>
      </w:r>
      <w:r w:rsidRPr="00BB59B0">
        <w:rPr>
          <w:color w:val="000000" w:themeColor="text1"/>
          <w:lang w:val="vi-VN"/>
        </w:rPr>
        <w:t>để xác nhận hoàn thành nhập kho.</w:t>
      </w:r>
    </w:p>
    <w:p w:rsidR="00767D78" w:rsidRPr="00767D78" w:rsidRDefault="00767D78" w:rsidP="005F65E5">
      <w:pPr>
        <w:pStyle w:val="ListParagraph"/>
        <w:numPr>
          <w:ilvl w:val="0"/>
          <w:numId w:val="36"/>
        </w:numPr>
        <w:rPr>
          <w:color w:val="000000" w:themeColor="text1"/>
          <w:lang w:val="vi-VN"/>
        </w:rPr>
      </w:pPr>
      <w:r>
        <w:rPr>
          <w:lang w:val="vi-VN"/>
        </w:rPr>
        <w:t>Trường hợp nhập sai phiếu nhập kho, hãy chọn xóa phiếu nhập và nhập lại</w:t>
      </w:r>
    </w:p>
    <w:p w:rsidR="0069159E" w:rsidRPr="0069159E" w:rsidRDefault="00767D78" w:rsidP="0069159E">
      <w:pPr>
        <w:pStyle w:val="ListParagraph"/>
        <w:numPr>
          <w:ilvl w:val="0"/>
          <w:numId w:val="36"/>
        </w:numPr>
        <w:rPr>
          <w:color w:val="000000" w:themeColor="text1"/>
          <w:lang w:val="vi-VN"/>
        </w:rPr>
      </w:pPr>
      <w:r>
        <w:rPr>
          <w:noProof/>
        </w:rPr>
        <w:drawing>
          <wp:inline distT="0" distB="0" distL="0" distR="0" wp14:anchorId="13C58EA0" wp14:editId="2E66F0FC">
            <wp:extent cx="5943600" cy="80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06450"/>
                    </a:xfrm>
                    <a:prstGeom prst="rect">
                      <a:avLst/>
                    </a:prstGeom>
                  </pic:spPr>
                </pic:pic>
              </a:graphicData>
            </a:graphic>
          </wp:inline>
        </w:drawing>
      </w:r>
    </w:p>
    <w:p w:rsidR="0069159E" w:rsidRPr="0069159E" w:rsidRDefault="0069159E" w:rsidP="0069159E">
      <w:pPr>
        <w:rPr>
          <w:color w:val="FF6666" w:themeColor="accent2" w:themeTint="99"/>
          <w:sz w:val="24"/>
          <w:szCs w:val="24"/>
          <w:lang w:val="vi-VN"/>
        </w:rPr>
      </w:pPr>
      <w:r>
        <w:rPr>
          <w:color w:val="FF6666" w:themeColor="accent2" w:themeTint="99"/>
          <w:sz w:val="24"/>
          <w:szCs w:val="24"/>
          <w:lang w:val="vi-VN"/>
        </w:rPr>
        <w:t xml:space="preserve"> 2.</w:t>
      </w:r>
      <w:r w:rsidRPr="0069159E">
        <w:rPr>
          <w:color w:val="FF6666" w:themeColor="accent2" w:themeTint="99"/>
          <w:sz w:val="24"/>
          <w:szCs w:val="24"/>
          <w:lang w:val="vi-VN"/>
        </w:rPr>
        <w:t xml:space="preserve"> Xuất kho</w:t>
      </w:r>
    </w:p>
    <w:p w:rsidR="0069159E" w:rsidRDefault="0069159E" w:rsidP="0069159E">
      <w:pPr>
        <w:pStyle w:val="ListParagraph"/>
        <w:numPr>
          <w:ilvl w:val="0"/>
          <w:numId w:val="36"/>
        </w:numPr>
        <w:rPr>
          <w:color w:val="000000" w:themeColor="text1"/>
          <w:lang w:val="vi-VN"/>
        </w:rPr>
      </w:pPr>
      <w:r>
        <w:rPr>
          <w:color w:val="000000" w:themeColor="text1"/>
          <w:lang w:val="vi-VN"/>
        </w:rPr>
        <w:t>Click button xuất kho để mở màn hình xuất kho.</w:t>
      </w:r>
    </w:p>
    <w:p w:rsidR="0069159E" w:rsidRDefault="0069159E" w:rsidP="0069159E">
      <w:pPr>
        <w:pStyle w:val="ListParagraph"/>
        <w:numPr>
          <w:ilvl w:val="0"/>
          <w:numId w:val="36"/>
        </w:numPr>
        <w:rPr>
          <w:color w:val="000000" w:themeColor="text1"/>
          <w:lang w:val="vi-VN"/>
        </w:rPr>
      </w:pPr>
      <w:r>
        <w:rPr>
          <w:color w:val="000000" w:themeColor="text1"/>
          <w:lang w:val="vi-VN"/>
        </w:rPr>
        <w:t>Có thể xuất kho theo 2 cách</w:t>
      </w:r>
    </w:p>
    <w:p w:rsidR="0069159E" w:rsidRDefault="0069159E" w:rsidP="0069159E">
      <w:pPr>
        <w:pStyle w:val="ListParagraph"/>
        <w:numPr>
          <w:ilvl w:val="1"/>
          <w:numId w:val="36"/>
        </w:numPr>
        <w:rPr>
          <w:color w:val="000000" w:themeColor="text1"/>
          <w:lang w:val="vi-VN"/>
        </w:rPr>
      </w:pPr>
      <w:r>
        <w:rPr>
          <w:color w:val="000000" w:themeColor="text1"/>
          <w:lang w:val="vi-VN"/>
        </w:rPr>
        <w:t>Xuất kho bằng QR code</w:t>
      </w:r>
    </w:p>
    <w:p w:rsidR="0069159E" w:rsidRDefault="0069159E" w:rsidP="0069159E">
      <w:pPr>
        <w:pStyle w:val="ListParagraph"/>
        <w:numPr>
          <w:ilvl w:val="1"/>
          <w:numId w:val="36"/>
        </w:numPr>
        <w:rPr>
          <w:color w:val="000000" w:themeColor="text1"/>
          <w:lang w:val="vi-VN"/>
        </w:rPr>
      </w:pPr>
      <w:r>
        <w:rPr>
          <w:color w:val="000000" w:themeColor="text1"/>
          <w:lang w:val="vi-VN"/>
        </w:rPr>
        <w:t>Xuất kho thủ công, áp dụng FIFO</w:t>
      </w:r>
    </w:p>
    <w:p w:rsidR="003F09E3" w:rsidRDefault="003F09E3" w:rsidP="003F09E3">
      <w:pPr>
        <w:pStyle w:val="ListParagraph"/>
        <w:numPr>
          <w:ilvl w:val="0"/>
          <w:numId w:val="36"/>
        </w:numPr>
        <w:rPr>
          <w:color w:val="000000" w:themeColor="text1"/>
          <w:lang w:val="vi-VN"/>
        </w:rPr>
      </w:pPr>
      <w:r>
        <w:rPr>
          <w:color w:val="000000" w:themeColor="text1"/>
          <w:lang w:val="vi-VN"/>
        </w:rPr>
        <w:t>Trường hợp người dùng đã biết vị trí thiết bị(nếu chưa biết thì mở màn hình quản lý vị trí để tra cứu) thì có thể vào lấy thiết bị trên rack trước rồi đem ra quét mã QR code để xuất kho.</w:t>
      </w:r>
    </w:p>
    <w:p w:rsidR="003F09E3" w:rsidRDefault="003F09E3" w:rsidP="003F09E3">
      <w:pPr>
        <w:pStyle w:val="ListParagraph"/>
        <w:numPr>
          <w:ilvl w:val="0"/>
          <w:numId w:val="36"/>
        </w:numPr>
        <w:rPr>
          <w:color w:val="000000" w:themeColor="text1"/>
          <w:lang w:val="vi-VN"/>
        </w:rPr>
      </w:pPr>
      <w:r>
        <w:rPr>
          <w:color w:val="000000" w:themeColor="text1"/>
          <w:lang w:val="vi-VN"/>
        </w:rPr>
        <w:t>Trường hợp muốn xuất theo FIFO thì chọn xuất trên phần mềm trước , sau đó vào lấy thiết bị theo vị trí đề xuất của phần mêm.</w:t>
      </w:r>
    </w:p>
    <w:p w:rsidR="003F09E3" w:rsidRDefault="003F09E3" w:rsidP="003F09E3">
      <w:pPr>
        <w:pStyle w:val="ListParagraph"/>
        <w:numPr>
          <w:ilvl w:val="0"/>
          <w:numId w:val="36"/>
        </w:numPr>
        <w:rPr>
          <w:color w:val="000000" w:themeColor="text1"/>
          <w:lang w:val="vi-VN"/>
        </w:rPr>
      </w:pPr>
      <w:r>
        <w:rPr>
          <w:noProof/>
        </w:rPr>
        <w:lastRenderedPageBreak/>
        <w:drawing>
          <wp:inline distT="0" distB="0" distL="0" distR="0" wp14:anchorId="4A760B1B" wp14:editId="18DC2060">
            <wp:extent cx="5943600" cy="3748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8405"/>
                    </a:xfrm>
                    <a:prstGeom prst="rect">
                      <a:avLst/>
                    </a:prstGeom>
                  </pic:spPr>
                </pic:pic>
              </a:graphicData>
            </a:graphic>
          </wp:inline>
        </w:drawing>
      </w:r>
    </w:p>
    <w:p w:rsidR="003F09E3" w:rsidRDefault="00991A4D" w:rsidP="003F09E3">
      <w:pPr>
        <w:pStyle w:val="ListParagraph"/>
        <w:numPr>
          <w:ilvl w:val="0"/>
          <w:numId w:val="36"/>
        </w:numPr>
        <w:rPr>
          <w:color w:val="000000" w:themeColor="text1"/>
          <w:lang w:val="vi-VN"/>
        </w:rPr>
      </w:pPr>
      <w:r w:rsidRPr="003523AA">
        <w:rPr>
          <w:color w:val="FF6666" w:themeColor="accent2" w:themeTint="99"/>
          <w:lang w:val="vi-VN"/>
        </w:rPr>
        <w:t xml:space="preserve">Nếu xuất bằng FIFO </w:t>
      </w:r>
      <w:r w:rsidR="00127CFC">
        <w:rPr>
          <w:color w:val="FF6666" w:themeColor="accent2" w:themeTint="99"/>
          <w:lang w:val="vi-VN"/>
        </w:rPr>
        <w:t>,</w:t>
      </w:r>
      <w:r w:rsidR="00127CFC" w:rsidRPr="00127CFC">
        <w:rPr>
          <w:color w:val="000000" w:themeColor="text1"/>
          <w:lang w:val="vi-VN"/>
        </w:rPr>
        <w:t xml:space="preserve">bỏ tích chọn tại </w:t>
      </w:r>
      <w:r w:rsidR="006C729D">
        <w:rPr>
          <w:color w:val="000000" w:themeColor="text1"/>
          <w:lang w:val="vi-VN"/>
        </w:rPr>
        <w:t>‘</w:t>
      </w:r>
      <w:r w:rsidR="00127CFC" w:rsidRPr="00AD58B3">
        <w:rPr>
          <w:color w:val="FF6666" w:themeColor="accent2" w:themeTint="99"/>
          <w:lang w:val="vi-VN"/>
        </w:rPr>
        <w:t xml:space="preserve">Is Scan </w:t>
      </w:r>
      <w:r w:rsidR="006C729D" w:rsidRPr="00AD58B3">
        <w:rPr>
          <w:color w:val="FF6666" w:themeColor="accent2" w:themeTint="99"/>
          <w:lang w:val="vi-VN"/>
        </w:rPr>
        <w:t>barcode’</w:t>
      </w:r>
      <w:r>
        <w:rPr>
          <w:color w:val="000000" w:themeColor="text1"/>
          <w:lang w:val="vi-VN"/>
        </w:rPr>
        <w:t>,N</w:t>
      </w:r>
      <w:r w:rsidR="003F09E3">
        <w:rPr>
          <w:color w:val="000000" w:themeColor="text1"/>
          <w:lang w:val="vi-VN"/>
        </w:rPr>
        <w:t>gười dùng nhập thông tin cần thiết như quá trình nhập kho như mã thiết bị, đơn vị, số lượng (</w:t>
      </w:r>
      <w:r w:rsidR="003F09E3" w:rsidRPr="003F09E3">
        <w:rPr>
          <w:color w:val="FF6666" w:themeColor="accent2" w:themeTint="99"/>
          <w:lang w:val="vi-VN"/>
        </w:rPr>
        <w:t>ô tích chọn hàng theo máy k dùng cho xuất kho nên không chọn</w:t>
      </w:r>
      <w:r w:rsidR="003F09E3">
        <w:rPr>
          <w:color w:val="000000" w:themeColor="text1"/>
          <w:lang w:val="vi-VN"/>
        </w:rPr>
        <w:t>)</w:t>
      </w:r>
    </w:p>
    <w:p w:rsidR="00991A4D" w:rsidRDefault="00991A4D" w:rsidP="003F09E3">
      <w:pPr>
        <w:pStyle w:val="ListParagraph"/>
        <w:numPr>
          <w:ilvl w:val="0"/>
          <w:numId w:val="36"/>
        </w:numPr>
        <w:rPr>
          <w:color w:val="000000" w:themeColor="text1"/>
          <w:lang w:val="vi-VN"/>
        </w:rPr>
      </w:pPr>
      <w:r>
        <w:rPr>
          <w:color w:val="000000" w:themeColor="text1"/>
          <w:lang w:val="vi-VN"/>
        </w:rPr>
        <w:t>Danh sách thiết bị trong vị trí sẽ hiển thị và sắp xếp tăng dần theo thời gian nhập kho.</w:t>
      </w:r>
    </w:p>
    <w:p w:rsidR="00991A4D" w:rsidRDefault="00C24F8F" w:rsidP="003F09E3">
      <w:pPr>
        <w:pStyle w:val="ListParagraph"/>
        <w:numPr>
          <w:ilvl w:val="0"/>
          <w:numId w:val="36"/>
        </w:numPr>
        <w:rPr>
          <w:color w:val="000000" w:themeColor="text1"/>
          <w:lang w:val="vi-VN"/>
        </w:rPr>
      </w:pPr>
      <w:r>
        <w:rPr>
          <w:color w:val="000000" w:themeColor="text1"/>
          <w:lang w:val="vi-VN"/>
        </w:rPr>
        <w:t>Phần mềm sẽ tự tích chọn số lượng cho đến khi đủ số lượng cần xuất, nếu không muốn sử dụng vị trí đề xuất, có thể bỏ chọn và chọn vị trí khác sao cho số lượng trên vị trí và số lượng cần xuất khớp nhau.</w:t>
      </w:r>
    </w:p>
    <w:p w:rsidR="00387F5B" w:rsidRDefault="00387F5B" w:rsidP="003F09E3">
      <w:pPr>
        <w:pStyle w:val="ListParagraph"/>
        <w:numPr>
          <w:ilvl w:val="0"/>
          <w:numId w:val="36"/>
        </w:numPr>
        <w:rPr>
          <w:color w:val="000000" w:themeColor="text1"/>
          <w:lang w:val="vi-VN"/>
        </w:rPr>
      </w:pPr>
      <w:r>
        <w:rPr>
          <w:color w:val="000000" w:themeColor="text1"/>
          <w:lang w:val="vi-VN"/>
        </w:rPr>
        <w:t xml:space="preserve">Nhấn button Lưu để đưa thiêt bị xuống danh mục </w:t>
      </w:r>
      <w:r w:rsidR="0064483F">
        <w:rPr>
          <w:color w:val="000000" w:themeColor="text1"/>
          <w:lang w:val="vi-VN"/>
        </w:rPr>
        <w:t>cần xuất.</w:t>
      </w:r>
    </w:p>
    <w:p w:rsidR="00387F5B" w:rsidRDefault="00387F5B" w:rsidP="003F09E3">
      <w:pPr>
        <w:pStyle w:val="ListParagraph"/>
        <w:numPr>
          <w:ilvl w:val="0"/>
          <w:numId w:val="36"/>
        </w:numPr>
        <w:rPr>
          <w:color w:val="000000" w:themeColor="text1"/>
          <w:lang w:val="vi-VN"/>
        </w:rPr>
      </w:pPr>
      <w:r>
        <w:rPr>
          <w:noProof/>
        </w:rPr>
        <w:drawing>
          <wp:inline distT="0" distB="0" distL="0" distR="0" wp14:anchorId="1F10B3FB" wp14:editId="7DCE60CF">
            <wp:extent cx="5943600" cy="2049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49780"/>
                    </a:xfrm>
                    <a:prstGeom prst="rect">
                      <a:avLst/>
                    </a:prstGeom>
                  </pic:spPr>
                </pic:pic>
              </a:graphicData>
            </a:graphic>
          </wp:inline>
        </w:drawing>
      </w:r>
    </w:p>
    <w:p w:rsidR="003523AA" w:rsidRDefault="003523AA" w:rsidP="003F09E3">
      <w:pPr>
        <w:pStyle w:val="ListParagraph"/>
        <w:numPr>
          <w:ilvl w:val="0"/>
          <w:numId w:val="36"/>
        </w:numPr>
        <w:rPr>
          <w:color w:val="000000" w:themeColor="text1"/>
          <w:lang w:val="vi-VN"/>
        </w:rPr>
      </w:pPr>
      <w:r>
        <w:rPr>
          <w:color w:val="000000" w:themeColor="text1"/>
          <w:lang w:val="vi-VN"/>
        </w:rPr>
        <w:t xml:space="preserve">Nếu xuât bằng QR code </w:t>
      </w:r>
      <w:r w:rsidR="00127CFC">
        <w:rPr>
          <w:color w:val="000000" w:themeColor="text1"/>
          <w:lang w:val="vi-VN"/>
        </w:rPr>
        <w:t xml:space="preserve">thì chỉ cần </w:t>
      </w:r>
      <w:r w:rsidR="009A43DA">
        <w:rPr>
          <w:color w:val="000000" w:themeColor="text1"/>
          <w:lang w:val="vi-VN"/>
        </w:rPr>
        <w:t>tích chọn ‘Is scan barcode’ rồi quét mã thiết bị,thiết bị sẽ được tự động chuyển xuống danh sách xuất.</w:t>
      </w:r>
    </w:p>
    <w:p w:rsidR="009A43DA" w:rsidRDefault="009A43DA" w:rsidP="003F09E3">
      <w:pPr>
        <w:pStyle w:val="ListParagraph"/>
        <w:numPr>
          <w:ilvl w:val="0"/>
          <w:numId w:val="36"/>
        </w:numPr>
        <w:rPr>
          <w:color w:val="000000" w:themeColor="text1"/>
          <w:lang w:val="vi-VN"/>
        </w:rPr>
      </w:pPr>
      <w:r>
        <w:rPr>
          <w:noProof/>
        </w:rPr>
        <w:lastRenderedPageBreak/>
        <w:drawing>
          <wp:inline distT="0" distB="0" distL="0" distR="0" wp14:anchorId="5FE7B981" wp14:editId="051A24D0">
            <wp:extent cx="5943600" cy="1846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46580"/>
                    </a:xfrm>
                    <a:prstGeom prst="rect">
                      <a:avLst/>
                    </a:prstGeom>
                  </pic:spPr>
                </pic:pic>
              </a:graphicData>
            </a:graphic>
          </wp:inline>
        </w:drawing>
      </w:r>
    </w:p>
    <w:p w:rsidR="009A43DA" w:rsidRDefault="003202D6" w:rsidP="003F09E3">
      <w:pPr>
        <w:pStyle w:val="ListParagraph"/>
        <w:numPr>
          <w:ilvl w:val="0"/>
          <w:numId w:val="36"/>
        </w:numPr>
        <w:rPr>
          <w:color w:val="000000" w:themeColor="text1"/>
          <w:lang w:val="vi-VN"/>
        </w:rPr>
      </w:pPr>
      <w:r>
        <w:rPr>
          <w:color w:val="000000" w:themeColor="text1"/>
          <w:lang w:val="vi-VN"/>
        </w:rPr>
        <w:t>Điền thông tin người giao nhận, người tạo, ngày tạo, và chọn trạng thái ‘</w:t>
      </w:r>
      <w:r w:rsidRPr="003202D6">
        <w:rPr>
          <w:color w:val="FF6666" w:themeColor="accent2" w:themeTint="99"/>
          <w:lang w:val="vi-VN"/>
        </w:rPr>
        <w:t>HOÀN THÀNH’</w:t>
      </w:r>
      <w:r>
        <w:rPr>
          <w:color w:val="000000" w:themeColor="text1"/>
          <w:lang w:val="vi-VN"/>
        </w:rPr>
        <w:t>, sau đó nhấn lưu để kết thúc xuất kho.</w:t>
      </w:r>
    </w:p>
    <w:p w:rsidR="00520332" w:rsidRDefault="00520332" w:rsidP="003F09E3">
      <w:pPr>
        <w:pStyle w:val="ListParagraph"/>
        <w:numPr>
          <w:ilvl w:val="0"/>
          <w:numId w:val="36"/>
        </w:numPr>
        <w:rPr>
          <w:color w:val="000000" w:themeColor="text1"/>
          <w:lang w:val="vi-VN"/>
        </w:rPr>
      </w:pPr>
      <w:r>
        <w:rPr>
          <w:color w:val="000000" w:themeColor="text1"/>
          <w:lang w:val="vi-VN"/>
        </w:rPr>
        <w:t>Xuất kho không thể sửa, chỉ có thể xóa đi tạo lại nếu tạo nhầm.</w:t>
      </w:r>
    </w:p>
    <w:p w:rsidR="00A54716" w:rsidRDefault="00A54716" w:rsidP="003F09E3">
      <w:pPr>
        <w:pStyle w:val="ListParagraph"/>
        <w:numPr>
          <w:ilvl w:val="0"/>
          <w:numId w:val="36"/>
        </w:numPr>
        <w:rPr>
          <w:color w:val="000000" w:themeColor="text1"/>
          <w:lang w:val="vi-VN"/>
        </w:rPr>
      </w:pPr>
      <w:r>
        <w:rPr>
          <w:color w:val="000000" w:themeColor="text1"/>
          <w:lang w:val="vi-VN"/>
        </w:rPr>
        <w:t xml:space="preserve">Danh sách </w:t>
      </w:r>
      <w:r w:rsidR="00F657E9">
        <w:rPr>
          <w:color w:val="000000" w:themeColor="text1"/>
          <w:lang w:val="vi-VN"/>
        </w:rPr>
        <w:t xml:space="preserve">phiếu </w:t>
      </w:r>
      <w:r>
        <w:rPr>
          <w:color w:val="000000" w:themeColor="text1"/>
          <w:lang w:val="vi-VN"/>
        </w:rPr>
        <w:t>nhập xuất sẽ được hiển thị tại màn hình xuất nhập chính</w:t>
      </w:r>
    </w:p>
    <w:p w:rsidR="00A54716" w:rsidRPr="003F09E3" w:rsidRDefault="00A54716" w:rsidP="003F09E3">
      <w:pPr>
        <w:pStyle w:val="ListParagraph"/>
        <w:numPr>
          <w:ilvl w:val="0"/>
          <w:numId w:val="36"/>
        </w:numPr>
        <w:rPr>
          <w:color w:val="000000" w:themeColor="text1"/>
          <w:lang w:val="vi-VN"/>
        </w:rPr>
      </w:pPr>
      <w:r>
        <w:rPr>
          <w:noProof/>
        </w:rPr>
        <w:drawing>
          <wp:inline distT="0" distB="0" distL="0" distR="0" wp14:anchorId="12A7AB6D" wp14:editId="34AAEA3A">
            <wp:extent cx="5943600" cy="786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6130"/>
                    </a:xfrm>
                    <a:prstGeom prst="rect">
                      <a:avLst/>
                    </a:prstGeom>
                  </pic:spPr>
                </pic:pic>
              </a:graphicData>
            </a:graphic>
          </wp:inline>
        </w:drawing>
      </w:r>
    </w:p>
    <w:p w:rsidR="005C6D45" w:rsidRPr="00B92C56" w:rsidRDefault="00B92C56">
      <w:pPr>
        <w:pStyle w:val="Heading1"/>
        <w:rPr>
          <w:lang w:val="vi-VN"/>
        </w:rPr>
      </w:pPr>
      <w:r>
        <w:t>Màn</w:t>
      </w:r>
      <w:r>
        <w:rPr>
          <w:lang w:val="vi-VN"/>
        </w:rPr>
        <w:t xml:space="preserve"> hình quản lý vị trí trong kho</w:t>
      </w:r>
    </w:p>
    <w:p w:rsidR="005C6D45" w:rsidRDefault="009B0786">
      <w:pPr>
        <w:rPr>
          <w:lang w:val="vi-VN"/>
        </w:rPr>
      </w:pPr>
      <w:r>
        <w:t>Màn</w:t>
      </w:r>
      <w:r>
        <w:rPr>
          <w:lang w:val="vi-VN"/>
        </w:rPr>
        <w:t xml:space="preserve"> hình này quản lý vị trí các thiết bị trong kho</w:t>
      </w:r>
      <w:proofErr w:type="gramStart"/>
      <w:r>
        <w:rPr>
          <w:lang w:val="vi-VN"/>
        </w:rPr>
        <w:t>,thiết</w:t>
      </w:r>
      <w:proofErr w:type="gramEnd"/>
      <w:r>
        <w:rPr>
          <w:lang w:val="vi-VN"/>
        </w:rPr>
        <w:t xml:space="preserve"> bị được lưu trữ theo mã thiết bị,thời gian nhập, hạn dùng, tình trạng..</w:t>
      </w:r>
    </w:p>
    <w:p w:rsidR="004D4609" w:rsidRDefault="004D4609">
      <w:pPr>
        <w:rPr>
          <w:lang w:val="vi-VN"/>
        </w:rPr>
      </w:pPr>
      <w:r>
        <w:rPr>
          <w:lang w:val="vi-VN"/>
        </w:rPr>
        <w:t>Để nhập vị trí vào trong kho  chọn mục thêm vị trí, điền thông tin vị trí và nhấn thêm mới để lưu.</w:t>
      </w:r>
      <w:r w:rsidR="009F4FF6">
        <w:rPr>
          <w:lang w:val="vi-VN"/>
        </w:rPr>
        <w:t xml:space="preserve"> (</w:t>
      </w:r>
      <w:r w:rsidR="009F4FF6" w:rsidRPr="009011DD">
        <w:rPr>
          <w:color w:val="FF6666" w:themeColor="accent2" w:themeTint="99"/>
          <w:lang w:val="vi-VN"/>
        </w:rPr>
        <w:t>Không nhập ký tự đặc biệt vào vị trí như dấu gạch dưới _ ,dấu chấm</w:t>
      </w:r>
      <w:r w:rsidR="009011DD" w:rsidRPr="009011DD">
        <w:rPr>
          <w:color w:val="FF6666" w:themeColor="accent2" w:themeTint="99"/>
          <w:lang w:val="vi-VN"/>
        </w:rPr>
        <w:t xml:space="preserve"> </w:t>
      </w:r>
      <w:r w:rsidR="009F4FF6" w:rsidRPr="009011DD">
        <w:rPr>
          <w:color w:val="FF6666" w:themeColor="accent2" w:themeTint="99"/>
          <w:lang w:val="vi-VN"/>
        </w:rPr>
        <w:t>. ,$ ,....</w:t>
      </w:r>
      <w:r w:rsidR="009F4FF6">
        <w:rPr>
          <w:lang w:val="vi-VN"/>
        </w:rPr>
        <w:t>)</w:t>
      </w:r>
    </w:p>
    <w:p w:rsidR="004D4609" w:rsidRDefault="004D4609">
      <w:pPr>
        <w:rPr>
          <w:lang w:val="vi-VN"/>
        </w:rPr>
      </w:pPr>
      <w:r>
        <w:rPr>
          <w:noProof/>
        </w:rPr>
        <w:drawing>
          <wp:inline distT="0" distB="0" distL="0" distR="0" wp14:anchorId="745EBB10" wp14:editId="686BC257">
            <wp:extent cx="4486275" cy="1476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1476375"/>
                    </a:xfrm>
                    <a:prstGeom prst="rect">
                      <a:avLst/>
                    </a:prstGeom>
                  </pic:spPr>
                </pic:pic>
              </a:graphicData>
            </a:graphic>
          </wp:inline>
        </w:drawing>
      </w:r>
    </w:p>
    <w:p w:rsidR="004D4609" w:rsidRDefault="004D4609">
      <w:pPr>
        <w:rPr>
          <w:lang w:val="vi-VN"/>
        </w:rPr>
      </w:pPr>
    </w:p>
    <w:p w:rsidR="004D4609" w:rsidRDefault="004D4609">
      <w:pPr>
        <w:rPr>
          <w:lang w:val="vi-VN"/>
        </w:rPr>
      </w:pPr>
    </w:p>
    <w:p w:rsidR="004D4609" w:rsidRDefault="004D4609">
      <w:pPr>
        <w:rPr>
          <w:lang w:val="vi-VN"/>
        </w:rPr>
      </w:pPr>
    </w:p>
    <w:p w:rsidR="004D4609" w:rsidRDefault="004D4609">
      <w:pPr>
        <w:rPr>
          <w:lang w:val="vi-VN"/>
        </w:rPr>
      </w:pPr>
    </w:p>
    <w:p w:rsidR="004D4609" w:rsidRDefault="002906BC">
      <w:pPr>
        <w:rPr>
          <w:lang w:val="vi-VN"/>
        </w:rPr>
      </w:pPr>
      <w:r>
        <w:rPr>
          <w:lang w:val="vi-VN"/>
        </w:rPr>
        <w:lastRenderedPageBreak/>
        <w:t>Sau khi thêm vị trí,d</w:t>
      </w:r>
      <w:r w:rsidR="004D4609">
        <w:rPr>
          <w:lang w:val="vi-VN"/>
        </w:rPr>
        <w:t xml:space="preserve">anh sách vị trí được hiên thị bên trái cùng </w:t>
      </w:r>
    </w:p>
    <w:p w:rsidR="004D4609" w:rsidRDefault="004D4609">
      <w:pPr>
        <w:rPr>
          <w:lang w:val="vi-VN"/>
        </w:rPr>
      </w:pPr>
      <w:r>
        <w:rPr>
          <w:noProof/>
        </w:rPr>
        <w:drawing>
          <wp:inline distT="0" distB="0" distL="0" distR="0" wp14:anchorId="148A4B26" wp14:editId="64AC58E9">
            <wp:extent cx="2695575" cy="1962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1962150"/>
                    </a:xfrm>
                    <a:prstGeom prst="rect">
                      <a:avLst/>
                    </a:prstGeom>
                  </pic:spPr>
                </pic:pic>
              </a:graphicData>
            </a:graphic>
          </wp:inline>
        </w:drawing>
      </w:r>
    </w:p>
    <w:p w:rsidR="000F1C95" w:rsidRDefault="00413B21">
      <w:pPr>
        <w:pBdr>
          <w:bottom w:val="single" w:sz="6" w:space="1" w:color="auto"/>
        </w:pBdr>
        <w:rPr>
          <w:lang w:val="vi-VN"/>
        </w:rPr>
      </w:pPr>
      <w:r>
        <w:rPr>
          <w:lang w:val="vi-VN"/>
        </w:rPr>
        <w:t xml:space="preserve">** </w:t>
      </w:r>
      <w:r w:rsidR="000F1C95">
        <w:rPr>
          <w:lang w:val="vi-VN"/>
        </w:rPr>
        <w:t>Quá trình nhập vị trí phải tiến hành trước nhập kho.</w:t>
      </w:r>
    </w:p>
    <w:p w:rsidR="000F1C95" w:rsidRDefault="000F1C95">
      <w:pPr>
        <w:rPr>
          <w:lang w:val="vi-VN"/>
        </w:rPr>
      </w:pPr>
    </w:p>
    <w:p w:rsidR="009B0786" w:rsidRDefault="009B0786" w:rsidP="009B0786">
      <w:pPr>
        <w:rPr>
          <w:lang w:val="vi-VN"/>
        </w:rPr>
      </w:pPr>
      <w:r w:rsidRPr="009B0786">
        <w:rPr>
          <w:lang w:val="vi-VN"/>
        </w:rPr>
        <w:t xml:space="preserve">Khi nhập kho </w:t>
      </w:r>
      <w:r>
        <w:rPr>
          <w:lang w:val="vi-VN"/>
        </w:rPr>
        <w:t>các thiết bị đã được đưa vào vị trí chờ(vị trí là blank)</w:t>
      </w:r>
    </w:p>
    <w:p w:rsidR="009B0786" w:rsidRDefault="009B0786" w:rsidP="009B0786">
      <w:r>
        <w:rPr>
          <w:noProof/>
        </w:rPr>
        <w:drawing>
          <wp:inline distT="0" distB="0" distL="0" distR="0" wp14:anchorId="5BA334AA" wp14:editId="1C400499">
            <wp:extent cx="5943600" cy="1154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54430"/>
                    </a:xfrm>
                    <a:prstGeom prst="rect">
                      <a:avLst/>
                    </a:prstGeom>
                  </pic:spPr>
                </pic:pic>
              </a:graphicData>
            </a:graphic>
          </wp:inline>
        </w:drawing>
      </w:r>
    </w:p>
    <w:p w:rsidR="00FF71B5" w:rsidRDefault="00FF71B5" w:rsidP="009B0786"/>
    <w:p w:rsidR="00FF71B5" w:rsidRDefault="00FF71B5" w:rsidP="009B0786"/>
    <w:p w:rsidR="00FF71B5" w:rsidRDefault="00FF71B5" w:rsidP="009B0786"/>
    <w:p w:rsidR="00FF71B5" w:rsidRDefault="00FF71B5" w:rsidP="009B0786"/>
    <w:p w:rsidR="00FF71B5" w:rsidRDefault="00FF71B5" w:rsidP="009B0786"/>
    <w:p w:rsidR="00FF71B5" w:rsidRDefault="00FF71B5" w:rsidP="009B0786"/>
    <w:p w:rsidR="002E5CA5" w:rsidRDefault="002E5CA5" w:rsidP="009B0786"/>
    <w:p w:rsidR="002E5CA5" w:rsidRDefault="002E5CA5" w:rsidP="009B0786"/>
    <w:p w:rsidR="002E5CA5" w:rsidRDefault="002E5CA5" w:rsidP="009B0786"/>
    <w:p w:rsidR="002E5CA5" w:rsidRDefault="002E5CA5" w:rsidP="009B0786"/>
    <w:p w:rsidR="002E5CA5" w:rsidRDefault="002E5CA5" w:rsidP="009B0786">
      <w:bookmarkStart w:id="1" w:name="_GoBack"/>
      <w:bookmarkEnd w:id="1"/>
    </w:p>
    <w:p w:rsidR="00FF71B5" w:rsidRDefault="00FF71B5" w:rsidP="009B0786">
      <w:pPr>
        <w:rPr>
          <w:lang w:val="vi-VN"/>
        </w:rPr>
      </w:pPr>
      <w:r>
        <w:lastRenderedPageBreak/>
        <w:t>Để</w:t>
      </w:r>
      <w:r>
        <w:rPr>
          <w:lang w:val="vi-VN"/>
        </w:rPr>
        <w:t xml:space="preserve"> đưa các thiết bị từ vị trí chờ qua vị trí trên rack như 01-01</w:t>
      </w:r>
      <w:proofErr w:type="gramStart"/>
      <w:r>
        <w:rPr>
          <w:lang w:val="vi-VN"/>
        </w:rPr>
        <w:t>,01</w:t>
      </w:r>
      <w:proofErr w:type="gramEnd"/>
      <w:r>
        <w:rPr>
          <w:lang w:val="vi-VN"/>
        </w:rPr>
        <w:t>-02 thì sử dụng mục chuyển vị trí thiết bị</w:t>
      </w:r>
    </w:p>
    <w:p w:rsidR="00FF71B5" w:rsidRDefault="00FF71B5" w:rsidP="009B0786">
      <w:pPr>
        <w:rPr>
          <w:lang w:val="vi-VN"/>
        </w:rPr>
      </w:pPr>
      <w:r>
        <w:rPr>
          <w:noProof/>
        </w:rPr>
        <w:drawing>
          <wp:inline distT="0" distB="0" distL="0" distR="0" wp14:anchorId="03BCC194" wp14:editId="056D9DF4">
            <wp:extent cx="4505325" cy="2933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325" cy="2933700"/>
                    </a:xfrm>
                    <a:prstGeom prst="rect">
                      <a:avLst/>
                    </a:prstGeom>
                  </pic:spPr>
                </pic:pic>
              </a:graphicData>
            </a:graphic>
          </wp:inline>
        </w:drawing>
      </w:r>
    </w:p>
    <w:p w:rsidR="00FF71B5" w:rsidRDefault="00FF71B5" w:rsidP="009B0786">
      <w:pPr>
        <w:rPr>
          <w:lang w:val="vi-VN"/>
        </w:rPr>
      </w:pPr>
      <w:r>
        <w:rPr>
          <w:lang w:val="vi-VN"/>
        </w:rPr>
        <w:t xml:space="preserve">Chọn thiết bị từ vị trí chờ trong danh sách vị trí bên trái </w:t>
      </w:r>
    </w:p>
    <w:p w:rsidR="00FF71B5" w:rsidRDefault="00FF71B5" w:rsidP="009B0786">
      <w:pPr>
        <w:rPr>
          <w:lang w:val="vi-VN"/>
        </w:rPr>
      </w:pPr>
      <w:r>
        <w:rPr>
          <w:noProof/>
        </w:rPr>
        <w:drawing>
          <wp:inline distT="0" distB="0" distL="0" distR="0" wp14:anchorId="5BF829F1" wp14:editId="706CF418">
            <wp:extent cx="5943600" cy="11023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02360"/>
                    </a:xfrm>
                    <a:prstGeom prst="rect">
                      <a:avLst/>
                    </a:prstGeom>
                  </pic:spPr>
                </pic:pic>
              </a:graphicData>
            </a:graphic>
          </wp:inline>
        </w:drawing>
      </w:r>
    </w:p>
    <w:p w:rsidR="00FF71B5" w:rsidRDefault="00FF71B5" w:rsidP="009B0786">
      <w:pPr>
        <w:rPr>
          <w:lang w:val="vi-VN"/>
        </w:rPr>
      </w:pPr>
      <w:r>
        <w:rPr>
          <w:lang w:val="vi-VN"/>
        </w:rPr>
        <w:t>Thông tin sẽ hiển thị tương ứng trong mục chuyển vị trí, chọn vị trí mới cần chuyển, số lượng chuyển, đơn vị.</w:t>
      </w:r>
    </w:p>
    <w:p w:rsidR="00FF71B5" w:rsidRDefault="00FF71B5" w:rsidP="009B0786">
      <w:pPr>
        <w:rPr>
          <w:lang w:val="vi-VN"/>
        </w:rPr>
      </w:pPr>
      <w:r>
        <w:rPr>
          <w:lang w:val="vi-VN"/>
        </w:rPr>
        <w:t>Tích chọn ‘In label khi cập nhật’ để in label, điền số lượng cần in.</w:t>
      </w:r>
    </w:p>
    <w:p w:rsidR="00FF71B5" w:rsidRDefault="00FF71B5" w:rsidP="009B0786">
      <w:pPr>
        <w:rPr>
          <w:lang w:val="vi-VN"/>
        </w:rPr>
      </w:pPr>
      <w:r>
        <w:rPr>
          <w:lang w:val="vi-VN"/>
        </w:rPr>
        <w:t xml:space="preserve">** </w:t>
      </w:r>
      <w:r w:rsidRPr="00FF71B5">
        <w:rPr>
          <w:color w:val="FF6666" w:themeColor="accent2" w:themeTint="99"/>
          <w:lang w:val="vi-VN"/>
        </w:rPr>
        <w:t>Số lượng trên 1 label sẽ là số lượng cần chuyển / số label cần in. Ví dụ chuyển 8 pack và in 2 label thì số lượng trên 1 label = 8:2 = 4</w:t>
      </w:r>
      <w:r>
        <w:rPr>
          <w:lang w:val="vi-VN"/>
        </w:rPr>
        <w:t>.</w:t>
      </w:r>
    </w:p>
    <w:p w:rsidR="00FF71B5" w:rsidRDefault="00CB0F6B" w:rsidP="009B0786">
      <w:pPr>
        <w:rPr>
          <w:lang w:val="vi-VN"/>
        </w:rPr>
      </w:pPr>
      <w:r>
        <w:rPr>
          <w:lang w:val="vi-VN"/>
        </w:rPr>
        <w:t>Nhấn button Lưu để hoàn tất quá trình chuyển vị trí và in label.</w:t>
      </w:r>
    </w:p>
    <w:p w:rsidR="005F4BDA" w:rsidRDefault="005F4BDA" w:rsidP="009B0786">
      <w:pPr>
        <w:rPr>
          <w:lang w:val="vi-VN"/>
        </w:rPr>
      </w:pPr>
      <w:r>
        <w:rPr>
          <w:lang w:val="vi-VN"/>
        </w:rPr>
        <w:t>Nếu không chọn in label trong quá trình chuyển thì sẽ in label sau khi hoàn thành chuyển vị trí.</w:t>
      </w:r>
    </w:p>
    <w:p w:rsidR="005F4BDA" w:rsidRDefault="005F4BDA" w:rsidP="005F4BDA">
      <w:pPr>
        <w:ind w:firstLine="720"/>
        <w:rPr>
          <w:lang w:val="vi-VN"/>
        </w:rPr>
      </w:pPr>
      <w:r>
        <w:rPr>
          <w:lang w:val="vi-VN"/>
        </w:rPr>
        <w:t xml:space="preserve"> </w:t>
      </w:r>
      <w:r>
        <w:rPr>
          <w:noProof/>
        </w:rPr>
        <w:drawing>
          <wp:inline distT="0" distB="0" distL="0" distR="0" wp14:anchorId="45358C8C" wp14:editId="697D7519">
            <wp:extent cx="4562475" cy="990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475" cy="990600"/>
                    </a:xfrm>
                    <a:prstGeom prst="rect">
                      <a:avLst/>
                    </a:prstGeom>
                  </pic:spPr>
                </pic:pic>
              </a:graphicData>
            </a:graphic>
          </wp:inline>
        </w:drawing>
      </w:r>
    </w:p>
    <w:p w:rsidR="005F4BDA" w:rsidRDefault="005F4BDA" w:rsidP="005F4BDA">
      <w:pPr>
        <w:ind w:firstLine="720"/>
        <w:rPr>
          <w:lang w:val="vi-VN"/>
        </w:rPr>
      </w:pPr>
      <w:r>
        <w:rPr>
          <w:lang w:val="vi-VN"/>
        </w:rPr>
        <w:lastRenderedPageBreak/>
        <w:t xml:space="preserve">Chọn button PRINT LABEL để mở màn hình inlabel </w:t>
      </w:r>
    </w:p>
    <w:p w:rsidR="005F4BDA" w:rsidRDefault="005F4BDA" w:rsidP="005F4BDA">
      <w:pPr>
        <w:ind w:firstLine="720"/>
        <w:rPr>
          <w:lang w:val="vi-VN"/>
        </w:rPr>
      </w:pPr>
      <w:r>
        <w:rPr>
          <w:noProof/>
        </w:rPr>
        <w:drawing>
          <wp:inline distT="0" distB="0" distL="0" distR="0" wp14:anchorId="6222A7CF" wp14:editId="0FCE588C">
            <wp:extent cx="5943600" cy="2321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1560"/>
                    </a:xfrm>
                    <a:prstGeom prst="rect">
                      <a:avLst/>
                    </a:prstGeom>
                  </pic:spPr>
                </pic:pic>
              </a:graphicData>
            </a:graphic>
          </wp:inline>
        </w:drawing>
      </w:r>
    </w:p>
    <w:p w:rsidR="005F4BDA" w:rsidRDefault="005F4BDA" w:rsidP="005F4BDA">
      <w:pPr>
        <w:ind w:firstLine="720"/>
        <w:rPr>
          <w:lang w:val="vi-VN"/>
        </w:rPr>
      </w:pPr>
      <w:r>
        <w:rPr>
          <w:lang w:val="vi-VN"/>
        </w:rPr>
        <w:t>Điều chỉnh số lượng theo đơn vị và số lượng in cho phù hợp, sau đó tích chọn những thiết bị cần in và nhấn PRINT để in label.</w:t>
      </w:r>
      <w:r w:rsidR="000C5276">
        <w:rPr>
          <w:lang w:val="vi-VN"/>
        </w:rPr>
        <w:t>(Có thể in nhiều label cùng lúc.)</w:t>
      </w:r>
    </w:p>
    <w:p w:rsidR="00324B51" w:rsidRDefault="00324B51" w:rsidP="005F4BDA">
      <w:pPr>
        <w:ind w:firstLine="720"/>
        <w:rPr>
          <w:lang w:val="vi-VN"/>
        </w:rPr>
      </w:pPr>
      <w:r>
        <w:rPr>
          <w:lang w:val="vi-VN"/>
        </w:rPr>
        <w:t>Ví dụ như hình.</w:t>
      </w:r>
      <w:r>
        <w:rPr>
          <w:noProof/>
        </w:rPr>
        <w:drawing>
          <wp:inline distT="0" distB="0" distL="0" distR="0" wp14:anchorId="70A23D84" wp14:editId="71188964">
            <wp:extent cx="5943600" cy="2663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3825"/>
                    </a:xfrm>
                    <a:prstGeom prst="rect">
                      <a:avLst/>
                    </a:prstGeom>
                  </pic:spPr>
                </pic:pic>
              </a:graphicData>
            </a:graphic>
          </wp:inline>
        </w:drawing>
      </w:r>
    </w:p>
    <w:p w:rsidR="005F4BDA" w:rsidRPr="00FF71B5" w:rsidRDefault="005F4BDA" w:rsidP="009B0786">
      <w:pPr>
        <w:rPr>
          <w:lang w:val="vi-VN"/>
        </w:rPr>
      </w:pPr>
    </w:p>
    <w:sectPr w:rsidR="005F4BDA" w:rsidRPr="00FF71B5">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BC5" w:rsidRDefault="00520BC5">
      <w:pPr>
        <w:spacing w:line="240" w:lineRule="auto"/>
      </w:pPr>
      <w:r>
        <w:separator/>
      </w:r>
    </w:p>
  </w:endnote>
  <w:endnote w:type="continuationSeparator" w:id="0">
    <w:p w:rsidR="00520BC5" w:rsidRDefault="00520BC5">
      <w:pPr>
        <w:spacing w:line="240" w:lineRule="auto"/>
      </w:pPr>
      <w:r>
        <w:continuationSeparator/>
      </w:r>
    </w:p>
  </w:endnote>
  <w:endnote w:type="continuationNotice" w:id="1">
    <w:p w:rsidR="00520BC5" w:rsidRDefault="00520BC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F5B" w:rsidRDefault="00387F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186409"/>
      <w:docPartObj>
        <w:docPartGallery w:val="Page Numbers (Bottom of Page)"/>
        <w:docPartUnique/>
      </w:docPartObj>
    </w:sdtPr>
    <w:sdtEndPr/>
    <w:sdtContent>
      <w:p w:rsidR="00387F5B" w:rsidRDefault="00387F5B">
        <w:pPr>
          <w:pStyle w:val="Footer"/>
          <w:jc w:val="right"/>
        </w:pPr>
        <w:r>
          <w:t xml:space="preserve">Page | </w:t>
        </w:r>
        <w:r>
          <w:fldChar w:fldCharType="begin"/>
        </w:r>
        <w:r>
          <w:instrText xml:space="preserve"> PAGE   \* MERGEFORMAT </w:instrText>
        </w:r>
        <w:r>
          <w:fldChar w:fldCharType="separate"/>
        </w:r>
        <w:r w:rsidR="002E5CA5">
          <w:rPr>
            <w:noProof/>
          </w:rPr>
          <w:t>9</w:t>
        </w:r>
        <w:r>
          <w:rPr>
            <w:noProof/>
          </w:rPr>
          <w:fldChar w:fldCharType="end"/>
        </w:r>
        <w:r>
          <w:t xml:space="preserve"> </w:t>
        </w:r>
      </w:p>
    </w:sdtContent>
  </w:sdt>
  <w:p w:rsidR="00387F5B" w:rsidRDefault="00387F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F5B" w:rsidRDefault="00387F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BC5" w:rsidRDefault="00520BC5">
      <w:pPr>
        <w:spacing w:line="240" w:lineRule="auto"/>
      </w:pPr>
      <w:r>
        <w:separator/>
      </w:r>
    </w:p>
  </w:footnote>
  <w:footnote w:type="continuationSeparator" w:id="0">
    <w:p w:rsidR="00520BC5" w:rsidRDefault="00520BC5">
      <w:pPr>
        <w:spacing w:line="240" w:lineRule="auto"/>
      </w:pPr>
      <w:r>
        <w:continuationSeparator/>
      </w:r>
    </w:p>
  </w:footnote>
  <w:footnote w:type="continuationNotice" w:id="1">
    <w:p w:rsidR="00520BC5" w:rsidRDefault="00520BC5">
      <w:pPr>
        <w:spacing w:before="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F5B" w:rsidRDefault="00387F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F5B" w:rsidRDefault="00387F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F5B" w:rsidRDefault="00387F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C33915"/>
    <w:multiLevelType w:val="hybridMultilevel"/>
    <w:tmpl w:val="2A823D64"/>
    <w:lvl w:ilvl="0" w:tplc="83420F3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D3B83"/>
    <w:multiLevelType w:val="hybridMultilevel"/>
    <w:tmpl w:val="8FF2BB26"/>
    <w:lvl w:ilvl="0" w:tplc="403CC58A">
      <w:start w:val="1"/>
      <w:numFmt w:val="bullet"/>
      <w:lvlText w:val="-"/>
      <w:lvlJc w:val="left"/>
      <w:pPr>
        <w:ind w:left="630" w:hanging="360"/>
      </w:pPr>
      <w:rPr>
        <w:rFonts w:ascii="Segoe UI" w:eastAsiaTheme="minorHAnsi" w:hAnsi="Segoe UI" w:cs="Segoe UI" w:hint="default"/>
        <w:color w:val="FF6666" w:themeColor="accent2" w:themeTint="9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6086D9C"/>
    <w:multiLevelType w:val="hybridMultilevel"/>
    <w:tmpl w:val="8CCAC928"/>
    <w:lvl w:ilvl="0" w:tplc="2F1C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4C77C6"/>
    <w:multiLevelType w:val="multilevel"/>
    <w:tmpl w:val="FA005712"/>
    <w:lvl w:ilvl="0">
      <w:start w:val="1"/>
      <w:numFmt w:val="decimal"/>
      <w:pStyle w:val="ListNumber"/>
      <w:lvlText w:val="%1."/>
      <w:lvlJc w:val="left"/>
      <w:pPr>
        <w:ind w:left="360" w:hanging="360"/>
      </w:pPr>
      <w:rPr>
        <w:rFonts w:hint="default"/>
        <w:b/>
        <w:color w:val="2B579A" w:themeColor="accent5"/>
        <w:sz w:val="28"/>
        <w:szCs w:val="28"/>
      </w:rPr>
    </w:lvl>
    <w:lvl w:ilvl="1">
      <w:start w:val="1"/>
      <w:numFmt w:val="lowerLetter"/>
      <w:lvlText w:val="%2."/>
      <w:lvlJc w:val="left"/>
      <w:pPr>
        <w:ind w:left="1080" w:hanging="360"/>
      </w:pPr>
      <w:rPr>
        <w:rFonts w:hint="default"/>
      </w:rPr>
    </w:lvl>
    <w:lvl w:ilvl="2">
      <w:start w:val="1"/>
      <w:numFmt w:val="lowerRoman"/>
      <w:lvlText w:val="%3."/>
      <w:lvlJc w:val="right"/>
      <w:pPr>
        <w:ind w:left="180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360"/>
      </w:pPr>
      <w:rPr>
        <w:rFonts w:hint="default"/>
      </w:rPr>
    </w:lvl>
  </w:abstractNum>
  <w:abstractNum w:abstractNumId="19">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8"/>
    <w:lvlOverride w:ilvl="0">
      <w:startOverride w:val="1"/>
    </w:lvlOverride>
  </w:num>
  <w:num w:numId="3">
    <w:abstractNumId w:val="18"/>
  </w:num>
  <w:num w:numId="4">
    <w:abstractNumId w:val="18"/>
    <w:lvlOverride w:ilvl="0">
      <w:startOverride w:val="1"/>
    </w:lvlOverride>
  </w:num>
  <w:num w:numId="5">
    <w:abstractNumId w:val="8"/>
  </w:num>
  <w:num w:numId="6">
    <w:abstractNumId w:val="18"/>
    <w:lvlOverride w:ilvl="0">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9"/>
  </w:num>
  <w:num w:numId="20">
    <w:abstractNumId w:val="9"/>
  </w:num>
  <w:num w:numId="21">
    <w:abstractNumId w:val="16"/>
  </w:num>
  <w:num w:numId="22">
    <w:abstractNumId w:val="15"/>
  </w:num>
  <w:num w:numId="23">
    <w:abstractNumId w:val="14"/>
  </w:num>
  <w:num w:numId="24">
    <w:abstractNumId w:val="12"/>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7"/>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proofState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11B"/>
    <w:rsid w:val="00016748"/>
    <w:rsid w:val="0006567E"/>
    <w:rsid w:val="000760DB"/>
    <w:rsid w:val="0008655C"/>
    <w:rsid w:val="000C5276"/>
    <w:rsid w:val="000F00E7"/>
    <w:rsid w:val="000F1C95"/>
    <w:rsid w:val="00127CFC"/>
    <w:rsid w:val="0016766E"/>
    <w:rsid w:val="00170063"/>
    <w:rsid w:val="00175643"/>
    <w:rsid w:val="001B2338"/>
    <w:rsid w:val="002061A9"/>
    <w:rsid w:val="00210132"/>
    <w:rsid w:val="00217B64"/>
    <w:rsid w:val="00235579"/>
    <w:rsid w:val="002435FE"/>
    <w:rsid w:val="00257FAA"/>
    <w:rsid w:val="00263938"/>
    <w:rsid w:val="002906BC"/>
    <w:rsid w:val="002E5CA5"/>
    <w:rsid w:val="002E78EB"/>
    <w:rsid w:val="002F25A8"/>
    <w:rsid w:val="003202D6"/>
    <w:rsid w:val="00324B51"/>
    <w:rsid w:val="003407A9"/>
    <w:rsid w:val="00340DC9"/>
    <w:rsid w:val="00350BD5"/>
    <w:rsid w:val="003523AA"/>
    <w:rsid w:val="0037765E"/>
    <w:rsid w:val="00387F5B"/>
    <w:rsid w:val="003B64C2"/>
    <w:rsid w:val="003D5FD8"/>
    <w:rsid w:val="003D7F72"/>
    <w:rsid w:val="003F09E3"/>
    <w:rsid w:val="00413B21"/>
    <w:rsid w:val="004363C5"/>
    <w:rsid w:val="00444F02"/>
    <w:rsid w:val="00490CC6"/>
    <w:rsid w:val="004C1E8E"/>
    <w:rsid w:val="004D4609"/>
    <w:rsid w:val="004F05F9"/>
    <w:rsid w:val="00520332"/>
    <w:rsid w:val="00520BC5"/>
    <w:rsid w:val="005509B2"/>
    <w:rsid w:val="005556DB"/>
    <w:rsid w:val="0057510A"/>
    <w:rsid w:val="005C6D45"/>
    <w:rsid w:val="005D58F7"/>
    <w:rsid w:val="005F4BDA"/>
    <w:rsid w:val="005F65E5"/>
    <w:rsid w:val="00617D63"/>
    <w:rsid w:val="0062580C"/>
    <w:rsid w:val="00643D1A"/>
    <w:rsid w:val="0064483F"/>
    <w:rsid w:val="00674588"/>
    <w:rsid w:val="0069159E"/>
    <w:rsid w:val="006A7B57"/>
    <w:rsid w:val="006C729D"/>
    <w:rsid w:val="006D44C5"/>
    <w:rsid w:val="00713672"/>
    <w:rsid w:val="0073562D"/>
    <w:rsid w:val="00767D78"/>
    <w:rsid w:val="007B07DE"/>
    <w:rsid w:val="007D128C"/>
    <w:rsid w:val="008270A2"/>
    <w:rsid w:val="00853F77"/>
    <w:rsid w:val="00854B5B"/>
    <w:rsid w:val="00885CE1"/>
    <w:rsid w:val="008907FF"/>
    <w:rsid w:val="008B696C"/>
    <w:rsid w:val="008B6BEE"/>
    <w:rsid w:val="008F2584"/>
    <w:rsid w:val="008F78D7"/>
    <w:rsid w:val="009011DD"/>
    <w:rsid w:val="009200C1"/>
    <w:rsid w:val="00980085"/>
    <w:rsid w:val="00991A4D"/>
    <w:rsid w:val="00997127"/>
    <w:rsid w:val="009A43DA"/>
    <w:rsid w:val="009B0786"/>
    <w:rsid w:val="009D216F"/>
    <w:rsid w:val="009D3248"/>
    <w:rsid w:val="009F4FF6"/>
    <w:rsid w:val="00A54716"/>
    <w:rsid w:val="00A65E8A"/>
    <w:rsid w:val="00A87896"/>
    <w:rsid w:val="00AC1EE7"/>
    <w:rsid w:val="00AD58B3"/>
    <w:rsid w:val="00AD64E3"/>
    <w:rsid w:val="00B1211B"/>
    <w:rsid w:val="00B650C6"/>
    <w:rsid w:val="00B92C56"/>
    <w:rsid w:val="00BA63C2"/>
    <w:rsid w:val="00BB59B0"/>
    <w:rsid w:val="00BC6939"/>
    <w:rsid w:val="00BE1875"/>
    <w:rsid w:val="00BE45C8"/>
    <w:rsid w:val="00BF2331"/>
    <w:rsid w:val="00BF7463"/>
    <w:rsid w:val="00C24F8F"/>
    <w:rsid w:val="00C30889"/>
    <w:rsid w:val="00C90A2E"/>
    <w:rsid w:val="00CB0F6B"/>
    <w:rsid w:val="00CC5861"/>
    <w:rsid w:val="00D06CBB"/>
    <w:rsid w:val="00D30B81"/>
    <w:rsid w:val="00D3649E"/>
    <w:rsid w:val="00D65327"/>
    <w:rsid w:val="00D93C55"/>
    <w:rsid w:val="00DF0FDA"/>
    <w:rsid w:val="00E142DA"/>
    <w:rsid w:val="00E16F51"/>
    <w:rsid w:val="00E474C2"/>
    <w:rsid w:val="00E90DB0"/>
    <w:rsid w:val="00EB0B6E"/>
    <w:rsid w:val="00EC57C1"/>
    <w:rsid w:val="00EE70C1"/>
    <w:rsid w:val="00F169E1"/>
    <w:rsid w:val="00F31DBF"/>
    <w:rsid w:val="00F57C51"/>
    <w:rsid w:val="00F657E9"/>
    <w:rsid w:val="00F77B79"/>
    <w:rsid w:val="00F866A8"/>
    <w:rsid w:val="00FB35C9"/>
    <w:rsid w:val="00FB5B59"/>
    <w:rsid w:val="00FC318F"/>
    <w:rsid w:val="00FD1D72"/>
    <w:rsid w:val="00FF71B5"/>
    <w:rsid w:val="00FF7E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
    <w:name w:val="Unresolved Mention"/>
    <w:basedOn w:val="DefaultParagraphFont"/>
    <w:uiPriority w:val="99"/>
    <w:unhideWhenUsed/>
    <w:rPr>
      <w:color w:val="605E5C"/>
      <w:shd w:val="clear" w:color="auto" w:fill="E1DFDD"/>
    </w:rPr>
  </w:style>
  <w:style w:type="character" w:customStyle="1"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FE12C-5093-4E08-982E-57D28F6FB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9</Pages>
  <Words>881</Words>
  <Characters>5024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2021-09-17T00:18:00Z</dcterms:created>
  <dcterms:modified xsi:type="dcterms:W3CDTF">2021-09-17T03:29:00Z</dcterms:modified>
</cp:coreProperties>
</file>